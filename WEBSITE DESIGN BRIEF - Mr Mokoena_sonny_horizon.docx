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A821" w14:textId="77777777" w:rsidR="00BA7E81" w:rsidRPr="00BA7E81" w:rsidRDefault="00BA7E81" w:rsidP="00BA7E8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>WEBSITE DESIGN BRIEF: TRAVEL AGENCY</w:t>
      </w:r>
    </w:p>
    <w:p w14:paraId="0AF7F0F6" w14:textId="35ECD7DE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lang w:eastAsia="en-GB"/>
        </w:rPr>
        <w:t>Client: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Sonny Horizon Travel Agency (Pty) Ltd</w:t>
      </w:r>
      <w:r w:rsidRPr="00BA7E81">
        <w:rPr>
          <w:rFonts w:ascii="Times New Roman" w:eastAsia="Times New Roman" w:hAnsi="Times New Roman" w:cs="Times New Roman"/>
          <w:lang w:eastAsia="en-GB"/>
        </w:rPr>
        <w:br/>
      </w:r>
      <w:r w:rsidRPr="00BA7E81">
        <w:rPr>
          <w:rFonts w:ascii="Times New Roman" w:eastAsia="Times New Roman" w:hAnsi="Times New Roman" w:cs="Times New Roman"/>
          <w:b/>
          <w:bCs/>
          <w:lang w:eastAsia="en-GB"/>
        </w:rPr>
        <w:t>Prepared by: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Kayise IT</w:t>
      </w:r>
      <w:r w:rsidRPr="00BA7E81">
        <w:rPr>
          <w:rFonts w:ascii="Times New Roman" w:eastAsia="Times New Roman" w:hAnsi="Times New Roman" w:cs="Times New Roman"/>
          <w:lang w:eastAsia="en-GB"/>
        </w:rPr>
        <w:br/>
      </w:r>
      <w:r w:rsidRPr="00BA7E81">
        <w:rPr>
          <w:rFonts w:ascii="Times New Roman" w:eastAsia="Times New Roman" w:hAnsi="Times New Roman" w:cs="Times New Roman"/>
          <w:b/>
          <w:bCs/>
          <w:lang w:eastAsia="en-GB"/>
        </w:rPr>
        <w:t>Project Type: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Website Design &amp; Development</w:t>
      </w:r>
      <w:r>
        <w:rPr>
          <w:rFonts w:ascii="Times New Roman" w:eastAsia="Times New Roman" w:hAnsi="Times New Roman" w:cs="Times New Roman"/>
          <w:lang w:eastAsia="en-GB"/>
        </w:rPr>
        <w:br/>
      </w:r>
      <w:r w:rsidRPr="001566BE">
        <w:rPr>
          <w:rFonts w:ascii="Times New Roman" w:eastAsia="Times New Roman" w:hAnsi="Times New Roman" w:cs="Times New Roman"/>
          <w:b/>
          <w:bCs/>
          <w:lang w:eastAsia="en-GB"/>
        </w:rPr>
        <w:t>Date:</w:t>
      </w:r>
      <w:r>
        <w:rPr>
          <w:rFonts w:ascii="Times New Roman" w:eastAsia="Times New Roman" w:hAnsi="Times New Roman" w:cs="Times New Roman"/>
          <w:lang w:eastAsia="en-GB"/>
        </w:rPr>
        <w:t xml:space="preserve"> 21 April 2026</w:t>
      </w:r>
    </w:p>
    <w:p w14:paraId="64E3C09E" w14:textId="77777777" w:rsidR="00BA7E81" w:rsidRPr="00BA7E81" w:rsidRDefault="00BA7E81" w:rsidP="00BA7E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1. CONFIRMED ASSETS</w:t>
      </w:r>
    </w:p>
    <w:p w14:paraId="005B30CD" w14:textId="02064B08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>We acknowledge receipt of:</w:t>
      </w:r>
      <w:r w:rsidRPr="00BA7E81">
        <w:rPr>
          <w:rFonts w:ascii="Times New Roman" w:eastAsia="Times New Roman" w:hAnsi="Times New Roman" w:cs="Times New Roman"/>
          <w:lang w:eastAsia="en-GB"/>
        </w:rPr>
        <w:br/>
      </w:r>
      <w:r w:rsidRPr="00BA7E81">
        <w:rPr>
          <w:rFonts w:ascii="Apple Color Emoji" w:eastAsia="Times New Roman" w:hAnsi="Apple Color Emoji" w:cs="Apple Color Emoji"/>
          <w:lang w:eastAsia="en-GB"/>
        </w:rPr>
        <w:t>☑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Company logo</w:t>
      </w:r>
      <w:r w:rsidRPr="00BA7E81">
        <w:rPr>
          <w:rFonts w:ascii="Times New Roman" w:eastAsia="Times New Roman" w:hAnsi="Times New Roman" w:cs="Times New Roman"/>
          <w:lang w:eastAsia="en-GB"/>
        </w:rPr>
        <w:br/>
      </w:r>
      <w:r w:rsidRPr="00BA7E81">
        <w:rPr>
          <w:rFonts w:ascii="Apple Color Emoji" w:eastAsia="Times New Roman" w:hAnsi="Apple Color Emoji" w:cs="Apple Color Emoji"/>
          <w:lang w:eastAsia="en-GB"/>
        </w:rPr>
        <w:t>☑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Business profile</w:t>
      </w:r>
    </w:p>
    <w:p w14:paraId="456BCF36" w14:textId="77777777" w:rsidR="00BA7E81" w:rsidRPr="00BA7E81" w:rsidRDefault="00BA7E81" w:rsidP="00BA7E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2. PURPOSE OF THE WEBSITE</w:t>
      </w:r>
    </w:p>
    <w:p w14:paraId="53F920EF" w14:textId="77777777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>The website will serve as a professional online presence to:</w:t>
      </w:r>
    </w:p>
    <w:p w14:paraId="177162A5" w14:textId="77777777" w:rsidR="00BA7E81" w:rsidRPr="00BA7E81" w:rsidRDefault="00BA7E81" w:rsidP="00BA7E8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Build trust and credibility </w:t>
      </w:r>
    </w:p>
    <w:p w14:paraId="73E2040B" w14:textId="77777777" w:rsidR="00BA7E81" w:rsidRPr="00BA7E81" w:rsidRDefault="00BA7E81" w:rsidP="00BA7E8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Showcase travel services </w:t>
      </w:r>
    </w:p>
    <w:p w14:paraId="40C20B5D" w14:textId="77777777" w:rsidR="00BA7E81" w:rsidRPr="00BA7E81" w:rsidRDefault="00BA7E81" w:rsidP="00BA7E8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Generate travel inquiries </w:t>
      </w:r>
    </w:p>
    <w:p w14:paraId="3C2CBF70" w14:textId="62194A38" w:rsidR="00BA7E81" w:rsidRPr="00BA7E81" w:rsidRDefault="00BA7E81" w:rsidP="00BA7E8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Provide easy client contact access </w:t>
      </w:r>
    </w:p>
    <w:p w14:paraId="1BB8F857" w14:textId="77777777" w:rsidR="00BA7E81" w:rsidRPr="00BA7E81" w:rsidRDefault="00BA7E81" w:rsidP="00BA7E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3. PROPOSED WEBSITE STRUCTURE (LAYOUT)</w:t>
      </w:r>
    </w:p>
    <w:p w14:paraId="221BF47A" w14:textId="77777777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>The website will be simple, professional, and easy to navigate:</w:t>
      </w:r>
    </w:p>
    <w:p w14:paraId="257EC21D" w14:textId="77777777" w:rsidR="00BA7E81" w:rsidRPr="00BA7E81" w:rsidRDefault="00BA7E81" w:rsidP="00BA7E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Home Page</w:t>
      </w:r>
    </w:p>
    <w:p w14:paraId="0AE9AB8E" w14:textId="77777777" w:rsidR="00BA7E81" w:rsidRPr="00BA7E81" w:rsidRDefault="00BA7E81" w:rsidP="00BA7E8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Introduction to Sonny Horizon Travel Agency </w:t>
      </w:r>
    </w:p>
    <w:p w14:paraId="416711F8" w14:textId="77777777" w:rsidR="00BA7E81" w:rsidRPr="00BA7E81" w:rsidRDefault="00BA7E81" w:rsidP="00BA7E8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Overview of services </w:t>
      </w:r>
    </w:p>
    <w:p w14:paraId="3B645AAD" w14:textId="77777777" w:rsidR="00BA7E81" w:rsidRDefault="00BA7E81" w:rsidP="00BA7E8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Strong call-to-action (Inquiry / Contact) </w:t>
      </w:r>
    </w:p>
    <w:p w14:paraId="008B6805" w14:textId="0E21A284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About Us</w:t>
      </w:r>
    </w:p>
    <w:p w14:paraId="7F2229E8" w14:textId="77777777" w:rsidR="00BA7E81" w:rsidRPr="00BA7E81" w:rsidRDefault="00BA7E81" w:rsidP="00BA7E8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Company overview </w:t>
      </w:r>
    </w:p>
    <w:p w14:paraId="5CAE9BEC" w14:textId="77777777" w:rsidR="00BA7E81" w:rsidRPr="00BA7E81" w:rsidRDefault="00BA7E81" w:rsidP="00BA7E8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Vision &amp; Mission </w:t>
      </w:r>
    </w:p>
    <w:p w14:paraId="31A08EAB" w14:textId="77777777" w:rsidR="00BA7E81" w:rsidRPr="00BA7E81" w:rsidRDefault="00BA7E81" w:rsidP="00BA7E8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Core Values </w:t>
      </w:r>
    </w:p>
    <w:p w14:paraId="02783C52" w14:textId="77777777" w:rsidR="00BA7E81" w:rsidRDefault="00BA7E81" w:rsidP="00BA7E8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Trust-building content </w:t>
      </w:r>
    </w:p>
    <w:p w14:paraId="6ACD8A71" w14:textId="7FF8AFAB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Services / Packages</w:t>
      </w:r>
    </w:p>
    <w:p w14:paraId="6A450D6E" w14:textId="77777777" w:rsidR="00BA7E81" w:rsidRPr="00BA7E81" w:rsidRDefault="00BA7E81" w:rsidP="00BA7E8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Local &amp; international flight bookings </w:t>
      </w:r>
    </w:p>
    <w:p w14:paraId="762122E1" w14:textId="77777777" w:rsidR="00BA7E81" w:rsidRPr="00BA7E81" w:rsidRDefault="00BA7E81" w:rsidP="00BA7E8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Accommodation bookings </w:t>
      </w:r>
    </w:p>
    <w:p w14:paraId="7043FD7C" w14:textId="77777777" w:rsidR="00BA7E81" w:rsidRPr="00BA7E81" w:rsidRDefault="00BA7E81" w:rsidP="00BA7E8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Corporate travel management </w:t>
      </w:r>
    </w:p>
    <w:p w14:paraId="7B605FAD" w14:textId="77777777" w:rsidR="00BA7E81" w:rsidRPr="00BA7E81" w:rsidRDefault="00BA7E81" w:rsidP="00BA7E8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lastRenderedPageBreak/>
        <w:t xml:space="preserve">Government travel coordination </w:t>
      </w:r>
    </w:p>
    <w:p w14:paraId="3B4363C3" w14:textId="77777777" w:rsidR="00BA7E81" w:rsidRPr="00BA7E81" w:rsidRDefault="00BA7E81" w:rsidP="00BA7E8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Holiday &amp; group travel packages </w:t>
      </w:r>
    </w:p>
    <w:p w14:paraId="1DB11FC3" w14:textId="77777777" w:rsidR="00BA7E81" w:rsidRDefault="00BA7E81" w:rsidP="00BA7E8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Travel consultation &amp; itinerary planning </w:t>
      </w:r>
    </w:p>
    <w:p w14:paraId="76229C7D" w14:textId="7A4E0209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Contact Page</w:t>
      </w:r>
    </w:p>
    <w:p w14:paraId="28DA5C00" w14:textId="77777777" w:rsidR="00BA7E81" w:rsidRPr="00BA7E81" w:rsidRDefault="00BA7E81" w:rsidP="00BA7E8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Simple inquiry form </w:t>
      </w:r>
    </w:p>
    <w:p w14:paraId="5C0837C0" w14:textId="77777777" w:rsidR="00BA7E81" w:rsidRPr="00BA7E81" w:rsidRDefault="00BA7E81" w:rsidP="00BA7E8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WhatsApp integration </w:t>
      </w:r>
    </w:p>
    <w:p w14:paraId="424FB317" w14:textId="77777777" w:rsidR="00BA7E81" w:rsidRPr="00BA7E81" w:rsidRDefault="00BA7E81" w:rsidP="00BA7E8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Email contact </w:t>
      </w:r>
    </w:p>
    <w:p w14:paraId="06965A3E" w14:textId="77777777" w:rsidR="00BA7E81" w:rsidRPr="00BA7E81" w:rsidRDefault="00BA7E81" w:rsidP="00BA7E8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Phone details </w:t>
      </w:r>
    </w:p>
    <w:p w14:paraId="6F58F3F2" w14:textId="77777777" w:rsidR="00BA7E81" w:rsidRDefault="00BA7E81" w:rsidP="00BA7E8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Business location </w:t>
      </w:r>
    </w:p>
    <w:p w14:paraId="08575EA4" w14:textId="44439286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4. CLIENT ENQUIRY METHODS</w:t>
      </w:r>
    </w:p>
    <w:p w14:paraId="1AD66D35" w14:textId="77777777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>All travel enquiries will be handled via:</w:t>
      </w:r>
    </w:p>
    <w:p w14:paraId="4D84C1B3" w14:textId="77777777" w:rsid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Apple Color Emoji" w:eastAsia="Times New Roman" w:hAnsi="Apple Color Emoji" w:cs="Apple Color Emoji"/>
          <w:lang w:eastAsia="en-GB"/>
        </w:rPr>
        <w:t>☑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Email enquiries</w:t>
      </w:r>
      <w:r w:rsidRPr="00BA7E81">
        <w:rPr>
          <w:rFonts w:ascii="Times New Roman" w:eastAsia="Times New Roman" w:hAnsi="Times New Roman" w:cs="Times New Roman"/>
          <w:lang w:eastAsia="en-GB"/>
        </w:rPr>
        <w:br/>
      </w:r>
      <w:r w:rsidRPr="00BA7E81">
        <w:rPr>
          <w:rFonts w:ascii="Apple Color Emoji" w:eastAsia="Times New Roman" w:hAnsi="Apple Color Emoji" w:cs="Apple Color Emoji"/>
          <w:lang w:eastAsia="en-GB"/>
        </w:rPr>
        <w:t>☑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WhatsApp enquiries</w:t>
      </w:r>
      <w:r w:rsidRPr="00BA7E81">
        <w:rPr>
          <w:rFonts w:ascii="Times New Roman" w:eastAsia="Times New Roman" w:hAnsi="Times New Roman" w:cs="Times New Roman"/>
          <w:lang w:eastAsia="en-GB"/>
        </w:rPr>
        <w:br/>
      </w:r>
      <w:r w:rsidRPr="00BA7E81">
        <w:rPr>
          <w:rFonts w:ascii="Apple Color Emoji" w:eastAsia="Times New Roman" w:hAnsi="Apple Color Emoji" w:cs="Apple Color Emoji"/>
          <w:lang w:eastAsia="en-GB"/>
        </w:rPr>
        <w:t>☑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Website contact form</w:t>
      </w:r>
    </w:p>
    <w:p w14:paraId="72B2ED47" w14:textId="2F9DA30C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5. DESIGN DIRECTION</w:t>
      </w:r>
    </w:p>
    <w:p w14:paraId="5545A7DD" w14:textId="77777777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>Please confirm your preferences:</w:t>
      </w:r>
    </w:p>
    <w:p w14:paraId="6C45B8DA" w14:textId="77777777" w:rsidR="00BA7E81" w:rsidRPr="00BA7E81" w:rsidRDefault="00BA7E81" w:rsidP="00BA7E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Website Style</w:t>
      </w:r>
    </w:p>
    <w:p w14:paraId="49D16ECB" w14:textId="3496DA9E" w:rsidR="00BA7E81" w:rsidRDefault="00F142DB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Apple Color Emoji" w:eastAsia="Times New Roman" w:hAnsi="Apple Color Emoji" w:cs="Apple Color Emoji"/>
          <w:lang w:eastAsia="en-GB"/>
        </w:rPr>
        <w:t>☑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</w:t>
      </w:r>
      <w:r w:rsidR="00BA7E81" w:rsidRPr="00BA7E81">
        <w:rPr>
          <w:rFonts w:ascii="Times New Roman" w:eastAsia="Times New Roman" w:hAnsi="Times New Roman" w:cs="Times New Roman"/>
          <w:lang w:eastAsia="en-GB"/>
        </w:rPr>
        <w:t>Corporate &amp; Professional (recommended)</w:t>
      </w:r>
      <w:r w:rsidR="00BA7E81" w:rsidRPr="00BA7E81">
        <w:rPr>
          <w:rFonts w:ascii="Times New Roman" w:eastAsia="Times New Roman" w:hAnsi="Times New Roman" w:cs="Times New Roman"/>
          <w:lang w:eastAsia="en-GB"/>
        </w:rPr>
        <w:br/>
      </w:r>
      <w:r w:rsidR="00BA7E81" w:rsidRPr="00BA7E81">
        <w:rPr>
          <w:rFonts w:ascii="Segoe UI Symbol" w:eastAsia="Times New Roman" w:hAnsi="Segoe UI Symbol" w:cs="Segoe UI Symbol"/>
          <w:lang w:eastAsia="en-GB"/>
        </w:rPr>
        <w:t>☐</w:t>
      </w:r>
      <w:r w:rsidR="00BA7E81" w:rsidRPr="00BA7E81">
        <w:rPr>
          <w:rFonts w:ascii="Times New Roman" w:eastAsia="Times New Roman" w:hAnsi="Times New Roman" w:cs="Times New Roman"/>
          <w:lang w:eastAsia="en-GB"/>
        </w:rPr>
        <w:t xml:space="preserve"> Modern &amp; Clean</w:t>
      </w:r>
      <w:r w:rsidR="00BA7E81" w:rsidRPr="00BA7E81">
        <w:rPr>
          <w:rFonts w:ascii="Times New Roman" w:eastAsia="Times New Roman" w:hAnsi="Times New Roman" w:cs="Times New Roman"/>
          <w:lang w:eastAsia="en-GB"/>
        </w:rPr>
        <w:br/>
      </w:r>
      <w:r w:rsidR="00BA7E81" w:rsidRPr="00BA7E81">
        <w:rPr>
          <w:rFonts w:ascii="Segoe UI Symbol" w:eastAsia="Times New Roman" w:hAnsi="Segoe UI Symbol" w:cs="Segoe UI Symbol"/>
          <w:lang w:eastAsia="en-GB"/>
        </w:rPr>
        <w:t>☐</w:t>
      </w:r>
      <w:r w:rsidR="00BA7E81" w:rsidRPr="00BA7E81">
        <w:rPr>
          <w:rFonts w:ascii="Times New Roman" w:eastAsia="Times New Roman" w:hAnsi="Times New Roman" w:cs="Times New Roman"/>
          <w:lang w:eastAsia="en-GB"/>
        </w:rPr>
        <w:t xml:space="preserve"> Luxury Travel Feel</w:t>
      </w:r>
      <w:r w:rsidR="00BA7E81" w:rsidRPr="00BA7E81">
        <w:rPr>
          <w:rFonts w:ascii="Times New Roman" w:eastAsia="Times New Roman" w:hAnsi="Times New Roman" w:cs="Times New Roman"/>
          <w:lang w:eastAsia="en-GB"/>
        </w:rPr>
        <w:br/>
      </w:r>
      <w:r w:rsidR="00BA7E81" w:rsidRPr="00BA7E81">
        <w:rPr>
          <w:rFonts w:ascii="Segoe UI Symbol" w:eastAsia="Times New Roman" w:hAnsi="Segoe UI Symbol" w:cs="Segoe UI Symbol"/>
          <w:lang w:eastAsia="en-GB"/>
        </w:rPr>
        <w:t>☐</w:t>
      </w:r>
      <w:r w:rsidR="00BA7E81" w:rsidRPr="00BA7E81">
        <w:rPr>
          <w:rFonts w:ascii="Times New Roman" w:eastAsia="Times New Roman" w:hAnsi="Times New Roman" w:cs="Times New Roman"/>
          <w:lang w:eastAsia="en-GB"/>
        </w:rPr>
        <w:t xml:space="preserve"> Vibrant &amp; Travel-Inspired</w:t>
      </w:r>
      <w:r w:rsidR="00A23478">
        <w:rPr>
          <w:rFonts w:ascii="Times New Roman" w:eastAsia="Times New Roman" w:hAnsi="Times New Roman" w:cs="Times New Roman"/>
          <w:lang w:eastAsia="en-GB"/>
        </w:rPr>
        <w:t xml:space="preserve">  </w:t>
      </w:r>
    </w:p>
    <w:p w14:paraId="5524287C" w14:textId="77777777" w:rsidR="00A23478" w:rsidRDefault="00A23478" w:rsidP="00A23478">
      <w:pPr>
        <w:pStyle w:val="Heading3"/>
      </w:pPr>
      <w:r>
        <w:rPr>
          <w:rStyle w:val="Strong"/>
          <w:b/>
          <w:bCs/>
        </w:rPr>
        <w:t>Colour Direction</w:t>
      </w:r>
    </w:p>
    <w:p w14:paraId="63687333" w14:textId="3271EEB7" w:rsidR="00A23478" w:rsidRPr="00BA7E81" w:rsidRDefault="00F142DB" w:rsidP="00A23478">
      <w:pPr>
        <w:pStyle w:val="NormalWeb"/>
      </w:pPr>
      <w:r w:rsidRPr="00BA7E81">
        <w:rPr>
          <w:rFonts w:ascii="Apple Color Emoji" w:hAnsi="Apple Color Emoji" w:cs="Apple Color Emoji"/>
        </w:rPr>
        <w:t>☑</w:t>
      </w:r>
      <w:r w:rsidRPr="00BA7E81">
        <w:t xml:space="preserve"> </w:t>
      </w:r>
      <w:r w:rsidR="00A23478">
        <w:t xml:space="preserve">Use colours from logo </w:t>
      </w:r>
      <w:r w:rsidR="00A23478">
        <w:br/>
      </w:r>
      <w:r w:rsidR="00A23478">
        <w:rPr>
          <w:rFonts w:ascii="Segoe UI Symbol" w:hAnsi="Segoe UI Symbol" w:cs="Segoe UI Symbol"/>
        </w:rPr>
        <w:t>☐</w:t>
      </w:r>
      <w:r w:rsidR="00A23478">
        <w:t xml:space="preserve"> Custom colour preference: _______________________</w:t>
      </w:r>
    </w:p>
    <w:p w14:paraId="0294354C" w14:textId="77777777" w:rsidR="00BA7E81" w:rsidRPr="00BA7E81" w:rsidRDefault="00BA7E81" w:rsidP="00BA7E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Visual </w:t>
      </w: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Direction</w:t>
      </w:r>
    </w:p>
    <w:p w14:paraId="0ACD4608" w14:textId="544EDB2A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Segoe UI Symbol" w:eastAsia="Times New Roman" w:hAnsi="Segoe UI Symbol" w:cs="Segoe UI Symbol"/>
          <w:lang w:eastAsia="en-GB"/>
        </w:rPr>
        <w:t>☐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Real travel imagery</w:t>
      </w:r>
      <w:r w:rsidRPr="00BA7E81">
        <w:rPr>
          <w:rFonts w:ascii="Times New Roman" w:eastAsia="Times New Roman" w:hAnsi="Times New Roman" w:cs="Times New Roman"/>
          <w:lang w:eastAsia="en-GB"/>
        </w:rPr>
        <w:br/>
      </w:r>
      <w:r w:rsidRPr="00BA7E81">
        <w:rPr>
          <w:rFonts w:ascii="Segoe UI Symbol" w:eastAsia="Times New Roman" w:hAnsi="Segoe UI Symbol" w:cs="Segoe UI Symbol"/>
          <w:lang w:eastAsia="en-GB"/>
        </w:rPr>
        <w:t>☐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Corporate/business travel style</w:t>
      </w:r>
      <w:r w:rsidRPr="00BA7E81">
        <w:rPr>
          <w:rFonts w:ascii="Times New Roman" w:eastAsia="Times New Roman" w:hAnsi="Times New Roman" w:cs="Times New Roman"/>
          <w:lang w:eastAsia="en-GB"/>
        </w:rPr>
        <w:br/>
      </w:r>
      <w:r w:rsidR="00F142DB" w:rsidRPr="00BA7E81">
        <w:rPr>
          <w:rFonts w:ascii="Apple Color Emoji" w:eastAsia="Times New Roman" w:hAnsi="Apple Color Emoji" w:cs="Apple Color Emoji"/>
          <w:lang w:eastAsia="en-GB"/>
        </w:rPr>
        <w:t>☑</w:t>
      </w:r>
      <w:r w:rsidR="00F142DB" w:rsidRPr="00BA7E81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BA7E81">
        <w:rPr>
          <w:rFonts w:ascii="Times New Roman" w:eastAsia="Times New Roman" w:hAnsi="Times New Roman" w:cs="Times New Roman"/>
          <w:lang w:eastAsia="en-GB"/>
        </w:rPr>
        <w:t>Mixed (recommended)</w:t>
      </w:r>
    </w:p>
    <w:p w14:paraId="000454D7" w14:textId="77777777" w:rsidR="00BA7E81" w:rsidRPr="00BA7E81" w:rsidRDefault="00BA7E81" w:rsidP="00BA7E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Overall Feel</w:t>
      </w:r>
    </w:p>
    <w:p w14:paraId="4B49A154" w14:textId="3ED6E57C" w:rsidR="00A23478" w:rsidRDefault="00F142DB" w:rsidP="00A23478">
      <w:pPr>
        <w:pStyle w:val="Heading2"/>
      </w:pPr>
      <w:r w:rsidRPr="00BA7E81">
        <w:rPr>
          <w:rFonts w:ascii="Apple Color Emoji" w:eastAsia="Times New Roman" w:hAnsi="Apple Color Emoji" w:cs="Apple Color Emoji"/>
          <w:lang w:eastAsia="en-GB"/>
        </w:rPr>
        <w:lastRenderedPageBreak/>
        <w:t>☑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</w:t>
      </w:r>
      <w:r w:rsidR="00BA7E81" w:rsidRPr="00A23478">
        <w:rPr>
          <w:rFonts w:ascii="Times New Roman" w:eastAsia="Times New Roman" w:hAnsi="Times New Roman" w:cs="Times New Roman"/>
          <w:color w:val="000000" w:themeColor="text1"/>
          <w:lang w:eastAsia="en-GB"/>
        </w:rPr>
        <w:t>Trust &amp; professionalism</w:t>
      </w:r>
      <w:r w:rsidR="00BA7E81" w:rsidRPr="00A23478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</w:r>
      <w:r w:rsidR="00BA7E81" w:rsidRPr="00A23478">
        <w:rPr>
          <w:rFonts w:ascii="Segoe UI Symbol" w:eastAsia="Times New Roman" w:hAnsi="Segoe UI Symbol" w:cs="Segoe UI Symbol"/>
          <w:color w:val="000000" w:themeColor="text1"/>
          <w:lang w:eastAsia="en-GB"/>
        </w:rPr>
        <w:t>☐</w:t>
      </w:r>
      <w:r w:rsidR="00BA7E81" w:rsidRPr="00A2347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Premium service</w:t>
      </w:r>
      <w:r w:rsidR="00BA7E81" w:rsidRPr="00A23478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</w:r>
      <w:r w:rsidR="00BA7E81" w:rsidRPr="00A23478">
        <w:rPr>
          <w:rFonts w:ascii="Segoe UI Symbol" w:eastAsia="Times New Roman" w:hAnsi="Segoe UI Symbol" w:cs="Segoe UI Symbol"/>
          <w:color w:val="000000" w:themeColor="text1"/>
          <w:lang w:eastAsia="en-GB"/>
        </w:rPr>
        <w:t>☐</w:t>
      </w:r>
      <w:r w:rsidR="00BA7E81" w:rsidRPr="00A2347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Fast and efficient experience</w:t>
      </w:r>
      <w:r w:rsidR="00A23478">
        <w:rPr>
          <w:rFonts w:ascii="Times New Roman" w:eastAsia="Times New Roman" w:hAnsi="Times New Roman" w:cs="Times New Roman"/>
          <w:lang w:eastAsia="en-GB"/>
        </w:rPr>
        <w:br/>
      </w:r>
      <w:r w:rsidR="00A23478">
        <w:rPr>
          <w:rFonts w:ascii="Times New Roman" w:eastAsia="Times New Roman" w:hAnsi="Times New Roman" w:cs="Times New Roman"/>
          <w:lang w:eastAsia="en-GB"/>
        </w:rPr>
        <w:br/>
      </w:r>
      <w:r w:rsidR="00A23478" w:rsidRPr="00A23478">
        <w:rPr>
          <w:rStyle w:val="Strong"/>
          <w:rFonts w:ascii="Times New Roman" w:hAnsi="Times New Roman" w:cs="Times New Roman"/>
          <w:color w:val="000000" w:themeColor="text1"/>
        </w:rPr>
        <w:t>DESIGN INSPIRATION (REFERENCE WEBSITES)</w:t>
      </w:r>
    </w:p>
    <w:p w14:paraId="62BEE290" w14:textId="77777777" w:rsidR="00A23478" w:rsidRDefault="00A23478" w:rsidP="00A23478">
      <w:pPr>
        <w:pStyle w:val="NormalWeb"/>
      </w:pPr>
      <w:r>
        <w:t>To ensure we align with your preferred look and feel, please share any websites you like or would like us to use as inspiration:</w:t>
      </w:r>
    </w:p>
    <w:p w14:paraId="5006A05A" w14:textId="77777777" w:rsidR="00A23478" w:rsidRDefault="00A23478" w:rsidP="00A23478">
      <w:pPr>
        <w:pStyle w:val="NormalWeb"/>
      </w:pPr>
      <w:r>
        <w:t>Website links:</w:t>
      </w:r>
    </w:p>
    <w:p w14:paraId="29428812" w14:textId="1B0BD6CC" w:rsidR="00A23478" w:rsidRDefault="00654976" w:rsidP="00A23478">
      <w:pPr>
        <w:numPr>
          <w:ilvl w:val="0"/>
          <w:numId w:val="11"/>
        </w:numPr>
        <w:spacing w:before="100" w:beforeAutospacing="1" w:after="100" w:afterAutospacing="1"/>
      </w:pPr>
      <w:r w:rsidRPr="00654976">
        <w:t>https://www.flightcentre.co.za/?gad_source=1&amp;gad_campaignid=22749841814&amp;gbraid=0AAAAADz-63Pml6rdrOMVkBosP9-V1Pt71&amp;gclid=EAIaIQobChMIju2tzaaBlAMVypdQBh1HEy_YEAAYASAAEgKEpPD_BwE</w:t>
      </w:r>
    </w:p>
    <w:p w14:paraId="786AD92D" w14:textId="76F085FC" w:rsidR="00A23478" w:rsidRDefault="008C36C4" w:rsidP="00A23478">
      <w:pPr>
        <w:numPr>
          <w:ilvl w:val="0"/>
          <w:numId w:val="11"/>
        </w:numPr>
        <w:spacing w:before="100" w:beforeAutospacing="1" w:after="100" w:afterAutospacing="1"/>
      </w:pPr>
      <w:r w:rsidRPr="008C36C4">
        <w:t>https://www.danaagency.co.za</w:t>
      </w:r>
    </w:p>
    <w:p w14:paraId="361A8DDB" w14:textId="0BF0FFEC" w:rsidR="00A23478" w:rsidRDefault="008C36C4" w:rsidP="00A23478">
      <w:pPr>
        <w:numPr>
          <w:ilvl w:val="0"/>
          <w:numId w:val="11"/>
        </w:numPr>
        <w:spacing w:before="100" w:beforeAutospacing="1" w:after="100" w:afterAutospacing="1"/>
      </w:pPr>
      <w:r w:rsidRPr="008C36C4">
        <w:t>https://www.thompsons.co.</w:t>
      </w:r>
    </w:p>
    <w:p w14:paraId="33C0E3CD" w14:textId="77777777" w:rsidR="00A23478" w:rsidRDefault="00A23478" w:rsidP="00A23478">
      <w:pPr>
        <w:pStyle w:val="NormalWeb"/>
      </w:pPr>
      <w:r>
        <w:t>If none, we will proceed with a professional travel agency design aligned to your brand.</w:t>
      </w:r>
    </w:p>
    <w:p w14:paraId="03BDBF7B" w14:textId="0F69B1B3" w:rsidR="00BA7E81" w:rsidRPr="00BA7E81" w:rsidRDefault="00A23478" w:rsidP="00A23478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 references – proceed with recommended design</w:t>
      </w:r>
      <w:r>
        <w:br/>
      </w:r>
    </w:p>
    <w:p w14:paraId="21678FBA" w14:textId="77777777" w:rsidR="00BA7E81" w:rsidRPr="00BA7E81" w:rsidRDefault="00BA7E81" w:rsidP="00BA7E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6. CONTENT USAGE</w:t>
      </w:r>
    </w:p>
    <w:p w14:paraId="1D019555" w14:textId="77777777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>We will use the provided company profile as the base content and refine it for website formatting and readability.</w:t>
      </w:r>
    </w:p>
    <w:p w14:paraId="5B0E09FD" w14:textId="762C167E" w:rsidR="00BA7E81" w:rsidRPr="00BA7E81" w:rsidRDefault="00F142DB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Apple Color Emoji" w:eastAsia="Times New Roman" w:hAnsi="Apple Color Emoji" w:cs="Apple Color Emoji"/>
          <w:lang w:eastAsia="en-GB"/>
        </w:rPr>
        <w:t>☑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</w:t>
      </w:r>
      <w:r w:rsidR="00BA7E81" w:rsidRPr="00BA7E81">
        <w:rPr>
          <w:rFonts w:ascii="Times New Roman" w:eastAsia="Times New Roman" w:hAnsi="Times New Roman" w:cs="Times New Roman"/>
          <w:lang w:eastAsia="en-GB"/>
        </w:rPr>
        <w:t>Approved for use with refinement</w:t>
      </w:r>
      <w:r w:rsidR="00BA7E81" w:rsidRPr="00BA7E81">
        <w:rPr>
          <w:rFonts w:ascii="Times New Roman" w:eastAsia="Times New Roman" w:hAnsi="Times New Roman" w:cs="Times New Roman"/>
          <w:lang w:eastAsia="en-GB"/>
        </w:rPr>
        <w:br/>
      </w:r>
      <w:r w:rsidR="00BA7E81" w:rsidRPr="00BA7E81">
        <w:rPr>
          <w:rFonts w:ascii="Segoe UI Symbol" w:eastAsia="Times New Roman" w:hAnsi="Segoe UI Symbol" w:cs="Segoe UI Symbol"/>
          <w:lang w:eastAsia="en-GB"/>
        </w:rPr>
        <w:t>☐</w:t>
      </w:r>
      <w:r w:rsidR="00BA7E81" w:rsidRPr="00BA7E81">
        <w:rPr>
          <w:rFonts w:ascii="Times New Roman" w:eastAsia="Times New Roman" w:hAnsi="Times New Roman" w:cs="Times New Roman"/>
          <w:lang w:eastAsia="en-GB"/>
        </w:rPr>
        <w:t xml:space="preserve"> Requires changes</w:t>
      </w:r>
    </w:p>
    <w:p w14:paraId="44A22333" w14:textId="77777777" w:rsidR="00BA7E81" w:rsidRPr="00BA7E81" w:rsidRDefault="00BA7E81" w:rsidP="00BA7E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7. IMAGES</w:t>
      </w:r>
    </w:p>
    <w:p w14:paraId="2FDB2F07" w14:textId="6C6D9527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Segoe UI Symbol" w:eastAsia="Times New Roman" w:hAnsi="Segoe UI Symbol" w:cs="Segoe UI Symbol"/>
          <w:lang w:eastAsia="en-GB"/>
        </w:rPr>
        <w:t>☐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Client will provide images</w:t>
      </w:r>
      <w:r w:rsidRPr="00BA7E81">
        <w:rPr>
          <w:rFonts w:ascii="Times New Roman" w:eastAsia="Times New Roman" w:hAnsi="Times New Roman" w:cs="Times New Roman"/>
          <w:lang w:eastAsia="en-GB"/>
        </w:rPr>
        <w:br/>
      </w:r>
      <w:r w:rsidR="00F142DB" w:rsidRPr="00BA7E81">
        <w:rPr>
          <w:rFonts w:ascii="Apple Color Emoji" w:eastAsia="Times New Roman" w:hAnsi="Apple Color Emoji" w:cs="Apple Color Emoji"/>
          <w:lang w:eastAsia="en-GB"/>
        </w:rPr>
        <w:t>☑</w:t>
      </w:r>
      <w:r w:rsidR="00F142DB" w:rsidRPr="00BA7E81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BA7E81">
        <w:rPr>
          <w:rFonts w:ascii="Times New Roman" w:eastAsia="Times New Roman" w:hAnsi="Times New Roman" w:cs="Times New Roman"/>
          <w:lang w:eastAsia="en-GB"/>
        </w:rPr>
        <w:t>Use professional stock images</w:t>
      </w:r>
    </w:p>
    <w:p w14:paraId="06A7FEEE" w14:textId="77777777" w:rsidR="00BA7E81" w:rsidRPr="00BA7E81" w:rsidRDefault="00BA7E81" w:rsidP="00BA7E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8. CONTACT DETAILS</w:t>
      </w:r>
    </w:p>
    <w:p w14:paraId="75EBACB3" w14:textId="77777777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>Please confirm:</w:t>
      </w:r>
    </w:p>
    <w:p w14:paraId="6D4D50BA" w14:textId="1F6EBB68" w:rsidR="00BA7E81" w:rsidRPr="00BA7E81" w:rsidRDefault="00BA7E81" w:rsidP="00BA7E8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>Phone: __</w:t>
      </w:r>
      <w:r w:rsidR="00F142DB" w:rsidRPr="00F142DB">
        <w:rPr>
          <w:rFonts w:ascii="Times New Roman" w:eastAsia="Times New Roman" w:hAnsi="Times New Roman" w:cs="Times New Roman"/>
          <w:u w:val="single"/>
          <w:lang w:eastAsia="en-GB"/>
        </w:rPr>
        <w:t>071 640 4480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________________ </w:t>
      </w:r>
    </w:p>
    <w:p w14:paraId="4A1ED998" w14:textId="0928356C" w:rsidR="00BA7E81" w:rsidRPr="00BA7E81" w:rsidRDefault="00BA7E81" w:rsidP="00BA7E8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Email: </w:t>
      </w:r>
      <w:r w:rsidR="00F142DB" w:rsidRPr="00BA7E81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_____________________ </w:t>
      </w:r>
    </w:p>
    <w:p w14:paraId="1C8E76F6" w14:textId="06EA8C95" w:rsidR="00BA7E81" w:rsidRPr="00BA7E81" w:rsidRDefault="00BA7E81" w:rsidP="00BA7E8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Address: </w:t>
      </w:r>
      <w:r w:rsidR="00F142DB" w:rsidRPr="00F142DB">
        <w:rPr>
          <w:rFonts w:ascii="Times New Roman" w:eastAsia="Times New Roman" w:hAnsi="Times New Roman" w:cs="Times New Roman"/>
          <w:u w:val="single"/>
          <w:lang w:eastAsia="en-GB"/>
        </w:rPr>
        <w:t xml:space="preserve">Office 7,  Second Floor, </w:t>
      </w:r>
      <w:proofErr w:type="spellStart"/>
      <w:r w:rsidR="00F142DB" w:rsidRPr="00F142DB">
        <w:rPr>
          <w:rFonts w:ascii="Times New Roman" w:eastAsia="Times New Roman" w:hAnsi="Times New Roman" w:cs="Times New Roman"/>
          <w:u w:val="single"/>
          <w:lang w:eastAsia="en-GB"/>
        </w:rPr>
        <w:t>Nelbro</w:t>
      </w:r>
      <w:proofErr w:type="spellEnd"/>
      <w:r w:rsidR="00F142DB" w:rsidRPr="00F142DB">
        <w:rPr>
          <w:rFonts w:ascii="Times New Roman" w:eastAsia="Times New Roman" w:hAnsi="Times New Roman" w:cs="Times New Roman"/>
          <w:u w:val="single"/>
          <w:lang w:eastAsia="en-GB"/>
        </w:rPr>
        <w:t xml:space="preserve"> Building 39B Brown Street. Nelspruit 1200</w:t>
      </w:r>
      <w:r w:rsidRPr="00F142DB">
        <w:rPr>
          <w:rFonts w:ascii="Times New Roman" w:eastAsia="Times New Roman" w:hAnsi="Times New Roman" w:cs="Times New Roman"/>
          <w:u w:val="single"/>
          <w:lang w:eastAsia="en-GB"/>
        </w:rPr>
        <w:t>____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______________ </w:t>
      </w:r>
    </w:p>
    <w:p w14:paraId="7A564856" w14:textId="13AFD2BB" w:rsidR="00BA7E81" w:rsidRPr="00BA7E81" w:rsidRDefault="00BA7E81" w:rsidP="00BA7E8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>Business hours: _</w:t>
      </w:r>
      <w:r w:rsidR="00F142DB" w:rsidRPr="00F142DB">
        <w:rPr>
          <w:rFonts w:ascii="Times New Roman" w:eastAsia="Times New Roman" w:hAnsi="Times New Roman" w:cs="Times New Roman"/>
          <w:u w:val="single"/>
          <w:lang w:eastAsia="en-GB"/>
        </w:rPr>
        <w:t>7.30. – 16:30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__________ </w:t>
      </w:r>
    </w:p>
    <w:p w14:paraId="5B220453" w14:textId="77777777" w:rsidR="00BA7E81" w:rsidRPr="00BA7E81" w:rsidRDefault="00BA7E81" w:rsidP="00BA7E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lastRenderedPageBreak/>
        <w:t>9. DOMAIN &amp; EMAIL</w:t>
      </w:r>
    </w:p>
    <w:p w14:paraId="5DEF67C4" w14:textId="4A2B52EA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Apple Color Emoji" w:eastAsia="Times New Roman" w:hAnsi="Apple Color Emoji" w:cs="Apple Color Emoji"/>
          <w:lang w:eastAsia="en-GB"/>
        </w:rPr>
        <w:t>☑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Domain registration (new domain setup required)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Pr="00BA7E81">
        <w:rPr>
          <w:rFonts w:ascii="Times New Roman" w:eastAsia="Times New Roman" w:hAnsi="Times New Roman" w:cs="Times New Roman"/>
          <w:lang w:eastAsia="en-GB"/>
        </w:rPr>
        <w:br/>
      </w:r>
      <w:r w:rsidRPr="00BA7E81">
        <w:rPr>
          <w:rFonts w:ascii="Apple Color Emoji" w:eastAsia="Times New Roman" w:hAnsi="Apple Color Emoji" w:cs="Apple Color Emoji"/>
          <w:lang w:eastAsia="en-GB"/>
        </w:rPr>
        <w:t>☑</w:t>
      </w:r>
      <w:r w:rsidRPr="00BA7E81">
        <w:rPr>
          <w:rFonts w:ascii="Times New Roman" w:eastAsia="Times New Roman" w:hAnsi="Times New Roman" w:cs="Times New Roman"/>
          <w:lang w:eastAsia="en-GB"/>
        </w:rPr>
        <w:t xml:space="preserve"> 2 professional business email accounts include</w:t>
      </w:r>
      <w:r>
        <w:rPr>
          <w:rFonts w:ascii="Times New Roman" w:eastAsia="Times New Roman" w:hAnsi="Times New Roman" w:cs="Times New Roman"/>
          <w:lang w:eastAsia="en-GB"/>
        </w:rPr>
        <w:br/>
      </w:r>
      <w:r>
        <w:rPr>
          <w:rFonts w:ascii="Times New Roman" w:eastAsia="Times New Roman" w:hAnsi="Times New Roman" w:cs="Times New Roman"/>
          <w:lang w:eastAsia="en-GB"/>
        </w:rPr>
        <w:br/>
      </w:r>
      <w:r w:rsidRPr="00BA7E81">
        <w:rPr>
          <w:rFonts w:ascii="Times New Roman" w:eastAsia="Times New Roman" w:hAnsi="Times New Roman" w:cs="Times New Roman"/>
          <w:b/>
          <w:bCs/>
          <w:lang w:eastAsia="en-GB"/>
        </w:rPr>
        <w:t>Domain:</w:t>
      </w:r>
      <w:r>
        <w:rPr>
          <w:rFonts w:ascii="Times New Roman" w:eastAsia="Times New Roman" w:hAnsi="Times New Roman" w:cs="Times New Roman"/>
          <w:lang w:eastAsia="en-GB"/>
        </w:rPr>
        <w:t xml:space="preserve"> www.</w:t>
      </w:r>
      <w:r w:rsidR="00F142DB">
        <w:rPr>
          <w:rFonts w:ascii="Times New Roman" w:eastAsia="Times New Roman" w:hAnsi="Times New Roman" w:cs="Times New Roman"/>
          <w:lang w:eastAsia="en-GB"/>
        </w:rPr>
        <w:t>sonnyhorizon.co.za</w:t>
      </w:r>
      <w:r>
        <w:rPr>
          <w:rFonts w:ascii="Times New Roman" w:eastAsia="Times New Roman" w:hAnsi="Times New Roman" w:cs="Times New Roman"/>
          <w:lang w:eastAsia="en-GB"/>
        </w:rPr>
        <w:t>________________________</w:t>
      </w:r>
      <w:r>
        <w:rPr>
          <w:rFonts w:ascii="Times New Roman" w:eastAsia="Times New Roman" w:hAnsi="Times New Roman" w:cs="Times New Roman"/>
          <w:lang w:eastAsia="en-GB"/>
        </w:rPr>
        <w:br/>
      </w:r>
      <w:r>
        <w:rPr>
          <w:rFonts w:ascii="Times New Roman" w:eastAsia="Times New Roman" w:hAnsi="Times New Roman" w:cs="Times New Roman"/>
          <w:lang w:eastAsia="en-GB"/>
        </w:rPr>
        <w:br/>
      </w:r>
      <w:r w:rsidRPr="00BA7E81">
        <w:rPr>
          <w:rFonts w:ascii="Times New Roman" w:eastAsia="Times New Roman" w:hAnsi="Times New Roman" w:cs="Times New Roman"/>
          <w:b/>
          <w:bCs/>
          <w:lang w:eastAsia="en-GB"/>
        </w:rPr>
        <w:t>Email addresses:</w:t>
      </w:r>
      <w:r>
        <w:rPr>
          <w:rFonts w:ascii="Times New Roman" w:eastAsia="Times New Roman" w:hAnsi="Times New Roman" w:cs="Times New Roman"/>
          <w:lang w:eastAsia="en-GB"/>
        </w:rPr>
        <w:t xml:space="preserve">  </w:t>
      </w:r>
      <w:hyperlink r:id="rId7" w:history="1">
        <w:r w:rsidR="00F142DB" w:rsidRPr="00EF60EB">
          <w:rPr>
            <w:rStyle w:val="Hyperlink"/>
            <w:rFonts w:ascii="Times New Roman" w:eastAsia="Times New Roman" w:hAnsi="Times New Roman" w:cs="Times New Roman"/>
            <w:lang w:eastAsia="en-GB"/>
          </w:rPr>
          <w:t>_rtmokoena@sonnyhorizon.co.za</w:t>
        </w:r>
      </w:hyperlink>
      <w:r w:rsidR="00F142DB"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 xml:space="preserve">; </w:t>
      </w:r>
      <w:hyperlink r:id="rId8" w:history="1">
        <w:r w:rsidR="00F142DB" w:rsidRPr="00EF60EB">
          <w:rPr>
            <w:rStyle w:val="Hyperlink"/>
            <w:rFonts w:ascii="Times New Roman" w:eastAsia="Times New Roman" w:hAnsi="Times New Roman" w:cs="Times New Roman"/>
            <w:lang w:eastAsia="en-GB"/>
          </w:rPr>
          <w:t>_thandekam@sonnyhorizon.co.za</w:t>
        </w:r>
      </w:hyperlink>
      <w:r w:rsidR="00F142DB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446CC190" w14:textId="77777777" w:rsidR="00BA7E81" w:rsidRPr="00BA7E81" w:rsidRDefault="00BA7E81" w:rsidP="00BA7E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10. TIMELINE</w:t>
      </w:r>
    </w:p>
    <w:p w14:paraId="63B81E92" w14:textId="77777777" w:rsidR="00530AE6" w:rsidRPr="00530AE6" w:rsidRDefault="00530AE6" w:rsidP="00530AE6">
      <w:pPr>
        <w:rPr>
          <w:rFonts w:ascii="Times New Roman" w:eastAsia="Times New Roman" w:hAnsi="Times New Roman" w:cs="Times New Roman"/>
          <w:lang w:eastAsia="en-GB"/>
        </w:rPr>
      </w:pPr>
      <w:r w:rsidRPr="00530AE6">
        <w:rPr>
          <w:rFonts w:ascii="Times New Roman" w:eastAsia="Times New Roman" w:hAnsi="Symbol" w:cs="Times New Roman"/>
          <w:lang w:eastAsia="en-GB"/>
        </w:rPr>
        <w:t></w:t>
      </w:r>
      <w:r w:rsidRPr="00530AE6">
        <w:rPr>
          <w:rFonts w:ascii="Times New Roman" w:eastAsia="Times New Roman" w:hAnsi="Times New Roman" w:cs="Times New Roman"/>
          <w:lang w:eastAsia="en-GB"/>
        </w:rPr>
        <w:t xml:space="preserve">  Development Start: Immediately after approval </w:t>
      </w:r>
    </w:p>
    <w:p w14:paraId="2979B52F" w14:textId="77777777" w:rsidR="00530AE6" w:rsidRPr="00530AE6" w:rsidRDefault="00530AE6" w:rsidP="00530AE6">
      <w:pPr>
        <w:rPr>
          <w:rFonts w:ascii="Times New Roman" w:eastAsia="Times New Roman" w:hAnsi="Times New Roman" w:cs="Times New Roman"/>
          <w:lang w:eastAsia="en-GB"/>
        </w:rPr>
      </w:pPr>
      <w:r w:rsidRPr="00530AE6">
        <w:rPr>
          <w:rFonts w:ascii="Times New Roman" w:eastAsia="Times New Roman" w:hAnsi="Symbol" w:cs="Times New Roman"/>
          <w:lang w:eastAsia="en-GB"/>
        </w:rPr>
        <w:t></w:t>
      </w:r>
      <w:r w:rsidRPr="00530AE6">
        <w:rPr>
          <w:rFonts w:ascii="Times New Roman" w:eastAsia="Times New Roman" w:hAnsi="Times New Roman" w:cs="Times New Roman"/>
          <w:lang w:eastAsia="en-GB"/>
        </w:rPr>
        <w:t xml:space="preserve">  First Review: </w:t>
      </w:r>
      <w:r w:rsidRPr="00530AE6">
        <w:rPr>
          <w:rFonts w:ascii="Times New Roman" w:eastAsia="Times New Roman" w:hAnsi="Times New Roman" w:cs="Times New Roman"/>
          <w:b/>
          <w:bCs/>
          <w:lang w:eastAsia="en-GB"/>
        </w:rPr>
        <w:t>Friday, 24 April 2026</w:t>
      </w:r>
      <w:r w:rsidRPr="00530AE6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D28A65D" w14:textId="77777777" w:rsidR="00530AE6" w:rsidRPr="00530AE6" w:rsidRDefault="00530AE6" w:rsidP="00530AE6">
      <w:pPr>
        <w:rPr>
          <w:rFonts w:ascii="Times New Roman" w:eastAsia="Times New Roman" w:hAnsi="Times New Roman" w:cs="Times New Roman"/>
          <w:lang w:eastAsia="en-GB"/>
        </w:rPr>
      </w:pPr>
      <w:r w:rsidRPr="00530AE6">
        <w:rPr>
          <w:rFonts w:ascii="Times New Roman" w:eastAsia="Times New Roman" w:hAnsi="Symbol" w:cs="Times New Roman"/>
          <w:lang w:eastAsia="en-GB"/>
        </w:rPr>
        <w:t></w:t>
      </w:r>
      <w:r w:rsidRPr="00530AE6">
        <w:rPr>
          <w:rFonts w:ascii="Times New Roman" w:eastAsia="Times New Roman" w:hAnsi="Times New Roman" w:cs="Times New Roman"/>
          <w:lang w:eastAsia="en-GB"/>
        </w:rPr>
        <w:t xml:space="preserve">  Final Adjustments: After client feedback from first review </w:t>
      </w:r>
    </w:p>
    <w:p w14:paraId="5B8312E7" w14:textId="77777777" w:rsidR="00530AE6" w:rsidRPr="00530AE6" w:rsidRDefault="00530AE6" w:rsidP="00530AE6">
      <w:pPr>
        <w:rPr>
          <w:rFonts w:ascii="Times New Roman" w:eastAsia="Times New Roman" w:hAnsi="Times New Roman" w:cs="Times New Roman"/>
          <w:lang w:eastAsia="en-GB"/>
        </w:rPr>
      </w:pPr>
      <w:r w:rsidRPr="00530AE6">
        <w:rPr>
          <w:rFonts w:ascii="Times New Roman" w:eastAsia="Times New Roman" w:hAnsi="Symbol" w:cs="Times New Roman"/>
          <w:lang w:eastAsia="en-GB"/>
        </w:rPr>
        <w:t></w:t>
      </w:r>
      <w:r w:rsidRPr="00530AE6">
        <w:rPr>
          <w:rFonts w:ascii="Times New Roman" w:eastAsia="Times New Roman" w:hAnsi="Times New Roman" w:cs="Times New Roman"/>
          <w:lang w:eastAsia="en-GB"/>
        </w:rPr>
        <w:t xml:space="preserve">  Final Delivery: Upon approval of revisions</w:t>
      </w:r>
    </w:p>
    <w:p w14:paraId="58F977B4" w14:textId="77777777" w:rsidR="00BA7E81" w:rsidRPr="00BA7E81" w:rsidRDefault="00BA7E81" w:rsidP="00BA7E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sz w:val="26"/>
          <w:szCs w:val="26"/>
          <w:lang w:eastAsia="en-GB"/>
        </w:rPr>
        <w:t>11. APPROVAL TO PROCEED</w:t>
      </w:r>
    </w:p>
    <w:p w14:paraId="7572200F" w14:textId="77777777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>Once this brief is confirmed:</w:t>
      </w:r>
    </w:p>
    <w:p w14:paraId="3644E054" w14:textId="77777777" w:rsidR="00BA7E81" w:rsidRPr="00BA7E81" w:rsidRDefault="00BA7E81" w:rsidP="00BA7E8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Design and development will begin immediately </w:t>
      </w:r>
    </w:p>
    <w:p w14:paraId="0B5EBA2E" w14:textId="77777777" w:rsidR="00BA7E81" w:rsidRPr="00BA7E81" w:rsidRDefault="00BA7E81" w:rsidP="00BA7E8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No booking system or advanced automation included in this scope </w:t>
      </w:r>
    </w:p>
    <w:p w14:paraId="4C192B03" w14:textId="77777777" w:rsidR="00BA7E81" w:rsidRPr="00BA7E81" w:rsidRDefault="00BA7E81" w:rsidP="00BA7E8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 xml:space="preserve">Focus is on a professional, functional, inquiry-driven website </w:t>
      </w:r>
    </w:p>
    <w:p w14:paraId="5092A95C" w14:textId="44653484" w:rsidR="00BA7E81" w:rsidRPr="00BA7E81" w:rsidRDefault="00BA7E81" w:rsidP="00BA7E8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GB"/>
        </w:rPr>
      </w:pPr>
      <w:r w:rsidRPr="00BA7E81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GB"/>
        </w:rPr>
        <w:t>FINAL NOTE</w:t>
      </w:r>
    </w:p>
    <w:p w14:paraId="257800C5" w14:textId="77777777" w:rsidR="00BA7E81" w:rsidRPr="00BA7E81" w:rsidRDefault="00BA7E81" w:rsidP="00BA7E8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A7E81">
        <w:rPr>
          <w:rFonts w:ascii="Times New Roman" w:eastAsia="Times New Roman" w:hAnsi="Times New Roman" w:cs="Times New Roman"/>
          <w:lang w:eastAsia="en-GB"/>
        </w:rPr>
        <w:t>This project is treated as an active development project following deposit confirmation. The focus is on delivering a clean, professional, and functional travel agency website that enables immediate client engagement.</w:t>
      </w:r>
    </w:p>
    <w:p w14:paraId="6A220018" w14:textId="77777777" w:rsidR="00FD1E98" w:rsidRPr="00FD1E98" w:rsidRDefault="00FD1E98" w:rsidP="00FD1E98">
      <w:pPr>
        <w:pStyle w:val="Heading2"/>
      </w:pPr>
    </w:p>
    <w:sectPr w:rsidR="00FD1E98" w:rsidRPr="00FD1E98" w:rsidSect="00FD1E98">
      <w:headerReference w:type="default" r:id="rId9"/>
      <w:footerReference w:type="default" r:id="rId10"/>
      <w:pgSz w:w="11900" w:h="16840"/>
      <w:pgMar w:top="1440" w:right="1440" w:bottom="1440" w:left="1440" w:header="22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58BDB" w14:textId="77777777" w:rsidR="00145812" w:rsidRDefault="00145812" w:rsidP="00FD1E98">
      <w:r>
        <w:separator/>
      </w:r>
    </w:p>
  </w:endnote>
  <w:endnote w:type="continuationSeparator" w:id="0">
    <w:p w14:paraId="0EBEA959" w14:textId="77777777" w:rsidR="00145812" w:rsidRDefault="00145812" w:rsidP="00FD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00000001" w:csb1="00000000"/>
  </w:font>
  <w:font w:name="Avenir-Light">
    <w:altName w:val="Avenir"/>
    <w:panose1 w:val="020B0402020203020204"/>
    <w:charset w:val="00"/>
    <w:family w:val="swiss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">
    <w:altName w:val="﷽﷽﷽﷽﷽﷽﷽﷽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382F" w14:textId="77777777" w:rsidR="00FD1E98" w:rsidRDefault="00FD1E9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E21C218" wp14:editId="101FD8EE">
              <wp:simplePos x="0" y="0"/>
              <wp:positionH relativeFrom="page">
                <wp:posOffset>11430</wp:posOffset>
              </wp:positionH>
              <wp:positionV relativeFrom="page">
                <wp:posOffset>9577705</wp:posOffset>
              </wp:positionV>
              <wp:extent cx="7560310" cy="1127760"/>
              <wp:effectExtent l="0" t="12700" r="0" b="0"/>
              <wp:wrapNone/>
              <wp:docPr id="31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1127760"/>
                        <a:chOff x="0" y="15063"/>
                        <a:chExt cx="11906" cy="1776"/>
                      </a:xfrm>
                    </wpg:grpSpPr>
                    <wps:wsp>
                      <wps:cNvPr id="32" name="AutoShape 35"/>
                      <wps:cNvSpPr>
                        <a:spLocks/>
                      </wps:cNvSpPr>
                      <wps:spPr bwMode="auto">
                        <a:xfrm>
                          <a:off x="8344" y="15062"/>
                          <a:ext cx="3551" cy="1776"/>
                        </a:xfrm>
                        <a:custGeom>
                          <a:avLst/>
                          <a:gdLst>
                            <a:gd name="T0" fmla="+- 0 8656 8345"/>
                            <a:gd name="T1" fmla="*/ T0 w 3551"/>
                            <a:gd name="T2" fmla="+- 0 16838 15063"/>
                            <a:gd name="T3" fmla="*/ 16838 h 1776"/>
                            <a:gd name="T4" fmla="+- 0 8585 8345"/>
                            <a:gd name="T5" fmla="*/ T4 w 3551"/>
                            <a:gd name="T6" fmla="+- 0 16598 15063"/>
                            <a:gd name="T7" fmla="*/ 16598 h 1776"/>
                            <a:gd name="T8" fmla="+- 0 8345 8345"/>
                            <a:gd name="T9" fmla="*/ T8 w 3551"/>
                            <a:gd name="T10" fmla="+- 0 16838 15063"/>
                            <a:gd name="T11" fmla="*/ 16838 h 1776"/>
                            <a:gd name="T12" fmla="+- 0 8656 8345"/>
                            <a:gd name="T13" fmla="*/ T12 w 3551"/>
                            <a:gd name="T14" fmla="+- 0 16838 15063"/>
                            <a:gd name="T15" fmla="*/ 16838 h 1776"/>
                            <a:gd name="T16" fmla="+- 0 11895 8345"/>
                            <a:gd name="T17" fmla="*/ T16 w 3551"/>
                            <a:gd name="T18" fmla="+- 0 16838 15063"/>
                            <a:gd name="T19" fmla="*/ 16838 h 1776"/>
                            <a:gd name="T20" fmla="+- 0 10120 8345"/>
                            <a:gd name="T21" fmla="*/ T20 w 3551"/>
                            <a:gd name="T22" fmla="+- 0 15063 15063"/>
                            <a:gd name="T23" fmla="*/ 15063 h 1776"/>
                            <a:gd name="T24" fmla="+- 0 9724 8345"/>
                            <a:gd name="T25" fmla="*/ T24 w 3551"/>
                            <a:gd name="T26" fmla="+- 0 15458 15063"/>
                            <a:gd name="T27" fmla="*/ 15458 h 1776"/>
                            <a:gd name="T28" fmla="+- 0 11104 8345"/>
                            <a:gd name="T29" fmla="*/ T28 w 3551"/>
                            <a:gd name="T30" fmla="+- 0 16838 15063"/>
                            <a:gd name="T31" fmla="*/ 16838 h 1776"/>
                            <a:gd name="T32" fmla="+- 0 11895 8345"/>
                            <a:gd name="T33" fmla="*/ T32 w 3551"/>
                            <a:gd name="T34" fmla="+- 0 16838 15063"/>
                            <a:gd name="T35" fmla="*/ 16838 h 17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3551" h="1776">
                              <a:moveTo>
                                <a:pt x="311" y="1775"/>
                              </a:moveTo>
                              <a:lnTo>
                                <a:pt x="240" y="1535"/>
                              </a:lnTo>
                              <a:lnTo>
                                <a:pt x="0" y="1775"/>
                              </a:lnTo>
                              <a:lnTo>
                                <a:pt x="311" y="1775"/>
                              </a:lnTo>
                              <a:close/>
                              <a:moveTo>
                                <a:pt x="3550" y="1775"/>
                              </a:moveTo>
                              <a:lnTo>
                                <a:pt x="1775" y="0"/>
                              </a:lnTo>
                              <a:lnTo>
                                <a:pt x="1379" y="395"/>
                              </a:lnTo>
                              <a:lnTo>
                                <a:pt x="2759" y="1775"/>
                              </a:lnTo>
                              <a:lnTo>
                                <a:pt x="3550" y="17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6161">
                            <a:alpha val="5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Rectangle 34"/>
                      <wps:cNvSpPr>
                        <a:spLocks/>
                      </wps:cNvSpPr>
                      <wps:spPr bwMode="auto">
                        <a:xfrm>
                          <a:off x="0" y="15201"/>
                          <a:ext cx="11906" cy="1636"/>
                        </a:xfrm>
                        <a:prstGeom prst="rect">
                          <a:avLst/>
                        </a:prstGeom>
                        <a:solidFill>
                          <a:srgbClr val="62BD5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Text Box 33"/>
                      <wps:cNvSpPr txBox="1">
                        <a:spLocks/>
                      </wps:cNvSpPr>
                      <wps:spPr bwMode="auto">
                        <a:xfrm>
                          <a:off x="0" y="15062"/>
                          <a:ext cx="11906" cy="1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D1DD81" w14:textId="77777777" w:rsidR="00FD1E98" w:rsidRDefault="00FD1E98" w:rsidP="00FD1E98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7E2B7CCB" w14:textId="77777777" w:rsidR="00FD1E98" w:rsidRDefault="00FD1E98" w:rsidP="00FD1E98">
                            <w:pPr>
                              <w:spacing w:before="129" w:line="249" w:lineRule="auto"/>
                              <w:ind w:left="1140" w:right="6561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6"/>
                              </w:rPr>
                              <w:t>39B Brown Street, Nelspruit , South Africa. 1200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4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z w:val="16"/>
                              </w:rPr>
                              <w:t>Telephone: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z w:val="16"/>
                              </w:rPr>
                              <w:t>+27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z w:val="16"/>
                              </w:rPr>
                              <w:t>87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z w:val="16"/>
                              </w:rPr>
                              <w:t>702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z w:val="16"/>
                              </w:rPr>
                              <w:t>2625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hyperlink r:id="rId1">
                              <w:r>
                                <w:rPr>
                                  <w:rFonts w:ascii="Arial"/>
                                  <w:color w:val="FFFFFF"/>
                                  <w:sz w:val="16"/>
                                </w:rPr>
                                <w:t>www.kayiseit.co.za</w:t>
                              </w:r>
                            </w:hyperlink>
                          </w:p>
                          <w:p w14:paraId="655F7D44" w14:textId="77777777" w:rsidR="00FD1E98" w:rsidRDefault="00FD1E98" w:rsidP="00FD1E98">
                            <w:pPr>
                              <w:spacing w:before="10"/>
                              <w:rPr>
                                <w:rFonts w:ascii="Arial"/>
                                <w:sz w:val="16"/>
                              </w:rPr>
                            </w:pPr>
                          </w:p>
                          <w:p w14:paraId="1B558DEB" w14:textId="77777777" w:rsidR="00FD1E98" w:rsidRDefault="00FD1E98" w:rsidP="00FD1E98">
                            <w:pPr>
                              <w:spacing w:line="249" w:lineRule="auto"/>
                              <w:ind w:left="1140" w:right="6561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FFFFFF"/>
                                <w:sz w:val="16"/>
                              </w:rPr>
                              <w:t>KAYISE IT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z w:val="16"/>
                              </w:rPr>
                              <w:t>(Pty) Limited • Reg No. 2015/184122/07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4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z w:val="16"/>
                              </w:rPr>
                              <w:t>Directors: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z w:val="16"/>
                              </w:rPr>
                              <w:t>Thando Hlophe</w:t>
                            </w:r>
                          </w:p>
                          <w:p w14:paraId="3C323FA5" w14:textId="77777777" w:rsidR="00FD1E98" w:rsidRPr="00510791" w:rsidRDefault="00FD1E98" w:rsidP="00FD1E98">
                            <w:pPr>
                              <w:spacing w:before="1"/>
                              <w:ind w:left="1140"/>
                              <w:rPr>
                                <w:rFonts w:ascii="Arial"/>
                                <w:sz w:val="16"/>
                                <w:vertAlign w:val="subscript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6"/>
                              </w:rPr>
                              <w:t>VAT: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z w:val="16"/>
                              </w:rPr>
                              <w:t>9321663180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21C218" id="Group 32" o:spid="_x0000_s1026" style="position:absolute;margin-left:.9pt;margin-top:754.15pt;width:595.3pt;height:88.8pt;z-index:251661312;mso-position-horizontal-relative:page;mso-position-vertical-relative:page" coordorigin=",15063" coordsize="11906,17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">
              <v:shape id="AutoShape 35" o:spid="_x0000_s1027" style="position:absolute;left:8344;top:15062;width:3551;height:1776;visibility:visible;mso-wrap-style:square;v-text-anchor:top" coordsize="3551,17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" path="m311,1775l240,1535,,1775r311,xm3550,1775l1775,,1379,395,2759,1775r791,xe" fillcolor="#606161" stroked="f">
                <v:fill opacity="3341f"/>
                <v:path arrowok="t" o:connecttype="custom" o:connectlocs="311,16838;240,16598;0,16838;311,16838;3550,16838;1775,15063;1379,15458;2759,16838;3550,16838" o:connectangles="0,0,0,0,0,0,0,0,0"/>
              </v:shape>
              <v:rect id="Rectangle 34" o:spid="_x0000_s1028" style="position:absolute;top:15201;width:11906;height:16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" fillcolor="#62bd5d" stroked="f">
                <v:path arrowok="t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top:15062;width:11906;height:17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" filled="f" stroked="f">
                <v:path arrowok="t"/>
                <v:textbox inset="0,0,0,0">
                  <w:txbxContent>
                    <w:p w14:paraId="30D1DD81" w14:textId="77777777" w:rsidR="00FD1E98" w:rsidRDefault="00FD1E98" w:rsidP="00FD1E98">
                      <w:pPr>
                        <w:rPr>
                          <w:sz w:val="18"/>
                        </w:rPr>
                      </w:pPr>
                    </w:p>
                    <w:p w14:paraId="7E2B7CCB" w14:textId="77777777" w:rsidR="00FD1E98" w:rsidRDefault="00FD1E98" w:rsidP="00FD1E98">
                      <w:pPr>
                        <w:spacing w:before="129" w:line="249" w:lineRule="auto"/>
                        <w:ind w:left="1140" w:right="6561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FFFFFF"/>
                          <w:sz w:val="16"/>
                        </w:rPr>
                        <w:t>39B Brown Street, Nelspruit , South Africa. 1200</w:t>
                      </w:r>
                      <w:r>
                        <w:rPr>
                          <w:rFonts w:ascii="Arial"/>
                          <w:color w:val="FFFFFF"/>
                          <w:spacing w:val="-4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FFFF"/>
                          <w:sz w:val="16"/>
                        </w:rPr>
                        <w:t>Telephone:</w:t>
                      </w:r>
                      <w:r>
                        <w:rPr>
                          <w:rFonts w:ascii="Arial"/>
                          <w:color w:val="FFFFFF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FFFF"/>
                          <w:sz w:val="16"/>
                        </w:rPr>
                        <w:t>+27</w:t>
                      </w:r>
                      <w:r>
                        <w:rPr>
                          <w:rFonts w:ascii="Arial"/>
                          <w:color w:val="FFFFFF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FFFF"/>
                          <w:sz w:val="16"/>
                        </w:rPr>
                        <w:t>87</w:t>
                      </w:r>
                      <w:r>
                        <w:rPr>
                          <w:rFonts w:ascii="Arial"/>
                          <w:color w:val="FFFFFF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FFFF"/>
                          <w:sz w:val="16"/>
                        </w:rPr>
                        <w:t>702</w:t>
                      </w:r>
                      <w:r>
                        <w:rPr>
                          <w:rFonts w:ascii="Arial"/>
                          <w:color w:val="FFFFFF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FFFF"/>
                          <w:sz w:val="16"/>
                        </w:rPr>
                        <w:t>2625</w:t>
                      </w:r>
                      <w:r>
                        <w:rPr>
                          <w:rFonts w:ascii="Arial"/>
                          <w:color w:val="FFFFFF"/>
                          <w:spacing w:val="-6"/>
                          <w:sz w:val="16"/>
                        </w:rPr>
                        <w:t xml:space="preserve"> </w:t>
                      </w:r>
                      <w:hyperlink r:id="rId2">
                        <w:r>
                          <w:rPr>
                            <w:rFonts w:ascii="Arial"/>
                            <w:color w:val="FFFFFF"/>
                            <w:sz w:val="16"/>
                          </w:rPr>
                          <w:t>www.kayiseit.co.za</w:t>
                        </w:r>
                      </w:hyperlink>
                    </w:p>
                    <w:p w14:paraId="655F7D44" w14:textId="77777777" w:rsidR="00FD1E98" w:rsidRDefault="00FD1E98" w:rsidP="00FD1E98">
                      <w:pPr>
                        <w:spacing w:before="10"/>
                        <w:rPr>
                          <w:rFonts w:ascii="Arial"/>
                          <w:sz w:val="16"/>
                        </w:rPr>
                      </w:pPr>
                    </w:p>
                    <w:p w14:paraId="1B558DEB" w14:textId="77777777" w:rsidR="00FD1E98" w:rsidRDefault="00FD1E98" w:rsidP="00FD1E98">
                      <w:pPr>
                        <w:spacing w:line="249" w:lineRule="auto"/>
                        <w:ind w:left="1140" w:right="6561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FFFFFF"/>
                          <w:sz w:val="16"/>
                        </w:rPr>
                        <w:t>KAYISE IT</w:t>
                      </w:r>
                      <w:r>
                        <w:rPr>
                          <w:rFonts w:ascii="Arial" w:hAnsi="Arial"/>
                          <w:color w:val="FFFFFF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FFFF"/>
                          <w:sz w:val="16"/>
                        </w:rPr>
                        <w:t>(Pty) Limited • Reg No. 2015/184122/07</w:t>
                      </w:r>
                      <w:r>
                        <w:rPr>
                          <w:rFonts w:ascii="Arial" w:hAnsi="Arial"/>
                          <w:color w:val="FFFFFF"/>
                          <w:spacing w:val="-4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FFFF"/>
                          <w:sz w:val="16"/>
                        </w:rPr>
                        <w:t>Directors:</w:t>
                      </w:r>
                      <w:r>
                        <w:rPr>
                          <w:rFonts w:ascii="Arial" w:hAnsi="Arial"/>
                          <w:color w:val="FFFFFF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FFFFFF"/>
                          <w:sz w:val="16"/>
                        </w:rPr>
                        <w:t>Thando Hlophe</w:t>
                      </w:r>
                    </w:p>
                    <w:p w14:paraId="3C323FA5" w14:textId="77777777" w:rsidR="00FD1E98" w:rsidRPr="00510791" w:rsidRDefault="00FD1E98" w:rsidP="00FD1E98">
                      <w:pPr>
                        <w:spacing w:before="1"/>
                        <w:ind w:left="1140"/>
                        <w:rPr>
                          <w:rFonts w:ascii="Arial"/>
                          <w:sz w:val="16"/>
                          <w:vertAlign w:val="subscript"/>
                        </w:rPr>
                      </w:pPr>
                      <w:r>
                        <w:rPr>
                          <w:rFonts w:ascii="Arial"/>
                          <w:color w:val="FFFFFF"/>
                          <w:sz w:val="16"/>
                        </w:rPr>
                        <w:t>VAT:</w:t>
                      </w:r>
                      <w:r>
                        <w:rPr>
                          <w:rFonts w:ascii="Arial"/>
                          <w:color w:val="FFFFFF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FFFFF"/>
                          <w:sz w:val="16"/>
                        </w:rPr>
                        <w:t>9321663180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36259" w14:textId="77777777" w:rsidR="00145812" w:rsidRDefault="00145812" w:rsidP="00FD1E98">
      <w:r>
        <w:separator/>
      </w:r>
    </w:p>
  </w:footnote>
  <w:footnote w:type="continuationSeparator" w:id="0">
    <w:p w14:paraId="7F62EAE1" w14:textId="77777777" w:rsidR="00145812" w:rsidRDefault="00145812" w:rsidP="00FD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F8636" w14:textId="77777777" w:rsidR="00FD1E98" w:rsidRDefault="00FD1E9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25E0B9F" wp14:editId="5CF0A974">
          <wp:simplePos x="0" y="0"/>
          <wp:positionH relativeFrom="margin">
            <wp:posOffset>-902970</wp:posOffset>
          </wp:positionH>
          <wp:positionV relativeFrom="margin">
            <wp:posOffset>-1730647</wp:posOffset>
          </wp:positionV>
          <wp:extent cx="7659776" cy="1621971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9776" cy="16219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17A1A70D" wp14:editId="2F926462">
          <wp:simplePos x="0" y="0"/>
          <wp:positionH relativeFrom="column">
            <wp:posOffset>-1936480</wp:posOffset>
          </wp:positionH>
          <wp:positionV relativeFrom="paragraph">
            <wp:posOffset>-1919152</wp:posOffset>
          </wp:positionV>
          <wp:extent cx="9022953" cy="12747171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27508" cy="127536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97B"/>
    <w:multiLevelType w:val="multilevel"/>
    <w:tmpl w:val="DEF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A105A"/>
    <w:multiLevelType w:val="multilevel"/>
    <w:tmpl w:val="0A1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E5E84"/>
    <w:multiLevelType w:val="hybridMultilevel"/>
    <w:tmpl w:val="64C096A8"/>
    <w:lvl w:ilvl="0" w:tplc="4AE49292">
      <w:numFmt w:val="bullet"/>
      <w:lvlText w:val="-"/>
      <w:lvlJc w:val="left"/>
      <w:pPr>
        <w:ind w:left="1485" w:hanging="143"/>
      </w:pPr>
      <w:rPr>
        <w:rFonts w:ascii="Avenir-Light" w:eastAsia="Avenir-Light" w:hAnsi="Avenir-Light" w:cs="Avenir-Light" w:hint="default"/>
        <w:color w:val="231F20"/>
        <w:w w:val="100"/>
        <w:sz w:val="24"/>
        <w:szCs w:val="24"/>
      </w:rPr>
    </w:lvl>
    <w:lvl w:ilvl="1" w:tplc="792E6320">
      <w:numFmt w:val="bullet"/>
      <w:lvlText w:val="•"/>
      <w:lvlJc w:val="left"/>
      <w:pPr>
        <w:ind w:left="2522" w:hanging="143"/>
      </w:pPr>
      <w:rPr>
        <w:rFonts w:hint="default"/>
      </w:rPr>
    </w:lvl>
    <w:lvl w:ilvl="2" w:tplc="62027B38">
      <w:numFmt w:val="bullet"/>
      <w:lvlText w:val="•"/>
      <w:lvlJc w:val="left"/>
      <w:pPr>
        <w:ind w:left="3565" w:hanging="143"/>
      </w:pPr>
      <w:rPr>
        <w:rFonts w:hint="default"/>
      </w:rPr>
    </w:lvl>
    <w:lvl w:ilvl="3" w:tplc="77987978">
      <w:numFmt w:val="bullet"/>
      <w:lvlText w:val="•"/>
      <w:lvlJc w:val="left"/>
      <w:pPr>
        <w:ind w:left="4607" w:hanging="143"/>
      </w:pPr>
      <w:rPr>
        <w:rFonts w:hint="default"/>
      </w:rPr>
    </w:lvl>
    <w:lvl w:ilvl="4" w:tplc="789ED72C">
      <w:numFmt w:val="bullet"/>
      <w:lvlText w:val="•"/>
      <w:lvlJc w:val="left"/>
      <w:pPr>
        <w:ind w:left="5650" w:hanging="143"/>
      </w:pPr>
      <w:rPr>
        <w:rFonts w:hint="default"/>
      </w:rPr>
    </w:lvl>
    <w:lvl w:ilvl="5" w:tplc="2D44E628">
      <w:numFmt w:val="bullet"/>
      <w:lvlText w:val="•"/>
      <w:lvlJc w:val="left"/>
      <w:pPr>
        <w:ind w:left="6692" w:hanging="143"/>
      </w:pPr>
      <w:rPr>
        <w:rFonts w:hint="default"/>
      </w:rPr>
    </w:lvl>
    <w:lvl w:ilvl="6" w:tplc="51A0C270">
      <w:numFmt w:val="bullet"/>
      <w:lvlText w:val="•"/>
      <w:lvlJc w:val="left"/>
      <w:pPr>
        <w:ind w:left="7735" w:hanging="143"/>
      </w:pPr>
      <w:rPr>
        <w:rFonts w:hint="default"/>
      </w:rPr>
    </w:lvl>
    <w:lvl w:ilvl="7" w:tplc="EC8C672C">
      <w:numFmt w:val="bullet"/>
      <w:lvlText w:val="•"/>
      <w:lvlJc w:val="left"/>
      <w:pPr>
        <w:ind w:left="8777" w:hanging="143"/>
      </w:pPr>
      <w:rPr>
        <w:rFonts w:hint="default"/>
      </w:rPr>
    </w:lvl>
    <w:lvl w:ilvl="8" w:tplc="7F5C4BC2">
      <w:numFmt w:val="bullet"/>
      <w:lvlText w:val="•"/>
      <w:lvlJc w:val="left"/>
      <w:pPr>
        <w:ind w:left="9820" w:hanging="143"/>
      </w:pPr>
      <w:rPr>
        <w:rFonts w:hint="default"/>
      </w:rPr>
    </w:lvl>
  </w:abstractNum>
  <w:abstractNum w:abstractNumId="3" w15:restartNumberingAfterBreak="0">
    <w:nsid w:val="385423E4"/>
    <w:multiLevelType w:val="multilevel"/>
    <w:tmpl w:val="1AFC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13E4B"/>
    <w:multiLevelType w:val="multilevel"/>
    <w:tmpl w:val="1DE0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02FA5"/>
    <w:multiLevelType w:val="multilevel"/>
    <w:tmpl w:val="F096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C1935"/>
    <w:multiLevelType w:val="multilevel"/>
    <w:tmpl w:val="78D2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E5531"/>
    <w:multiLevelType w:val="multilevel"/>
    <w:tmpl w:val="23C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53CEB"/>
    <w:multiLevelType w:val="hybridMultilevel"/>
    <w:tmpl w:val="963AA6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715352"/>
    <w:multiLevelType w:val="multilevel"/>
    <w:tmpl w:val="6478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3C0183"/>
    <w:multiLevelType w:val="hybridMultilevel"/>
    <w:tmpl w:val="47C4B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874069">
    <w:abstractNumId w:val="2"/>
  </w:num>
  <w:num w:numId="2" w16cid:durableId="933637076">
    <w:abstractNumId w:val="10"/>
  </w:num>
  <w:num w:numId="3" w16cid:durableId="744449295">
    <w:abstractNumId w:val="8"/>
  </w:num>
  <w:num w:numId="4" w16cid:durableId="2064063492">
    <w:abstractNumId w:val="3"/>
  </w:num>
  <w:num w:numId="5" w16cid:durableId="852572797">
    <w:abstractNumId w:val="5"/>
  </w:num>
  <w:num w:numId="6" w16cid:durableId="1367868760">
    <w:abstractNumId w:val="6"/>
  </w:num>
  <w:num w:numId="7" w16cid:durableId="1700623295">
    <w:abstractNumId w:val="0"/>
  </w:num>
  <w:num w:numId="8" w16cid:durableId="801390440">
    <w:abstractNumId w:val="1"/>
  </w:num>
  <w:num w:numId="9" w16cid:durableId="424612245">
    <w:abstractNumId w:val="7"/>
  </w:num>
  <w:num w:numId="10" w16cid:durableId="416050379">
    <w:abstractNumId w:val="4"/>
  </w:num>
  <w:num w:numId="11" w16cid:durableId="2834618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81"/>
    <w:rsid w:val="00145812"/>
    <w:rsid w:val="001566BE"/>
    <w:rsid w:val="00213835"/>
    <w:rsid w:val="00510791"/>
    <w:rsid w:val="00530AE6"/>
    <w:rsid w:val="005D0228"/>
    <w:rsid w:val="00654976"/>
    <w:rsid w:val="0074680F"/>
    <w:rsid w:val="00853641"/>
    <w:rsid w:val="008C36C4"/>
    <w:rsid w:val="00941AAB"/>
    <w:rsid w:val="009703AF"/>
    <w:rsid w:val="00A23478"/>
    <w:rsid w:val="00A57B7C"/>
    <w:rsid w:val="00AD77E3"/>
    <w:rsid w:val="00AE3E45"/>
    <w:rsid w:val="00AF03A0"/>
    <w:rsid w:val="00AF365C"/>
    <w:rsid w:val="00BA7E81"/>
    <w:rsid w:val="00DF008A"/>
    <w:rsid w:val="00E11C66"/>
    <w:rsid w:val="00F142DB"/>
    <w:rsid w:val="00FA2749"/>
    <w:rsid w:val="00FD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C67FFC1"/>
  <w15:chartTrackingRefBased/>
  <w15:docId w15:val="{003BEB25-42CD-E04A-BA97-CF21683C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1E98"/>
    <w:pPr>
      <w:widowControl w:val="0"/>
      <w:autoSpaceDE w:val="0"/>
      <w:autoSpaceDN w:val="0"/>
      <w:spacing w:before="100" w:line="308" w:lineRule="exact"/>
      <w:ind w:left="1342"/>
      <w:outlineLvl w:val="0"/>
    </w:pPr>
    <w:rPr>
      <w:rFonts w:ascii="Avenir" w:eastAsia="Avenir" w:hAnsi="Avenir" w:cs="Avenir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E9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A7E8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E98"/>
  </w:style>
  <w:style w:type="paragraph" w:styleId="Footer">
    <w:name w:val="footer"/>
    <w:basedOn w:val="Normal"/>
    <w:link w:val="FooterChar"/>
    <w:uiPriority w:val="99"/>
    <w:unhideWhenUsed/>
    <w:rsid w:val="00FD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E98"/>
  </w:style>
  <w:style w:type="character" w:customStyle="1" w:styleId="Heading1Char">
    <w:name w:val="Heading 1 Char"/>
    <w:basedOn w:val="DefaultParagraphFont"/>
    <w:link w:val="Heading1"/>
    <w:uiPriority w:val="9"/>
    <w:rsid w:val="00FD1E98"/>
    <w:rPr>
      <w:rFonts w:ascii="Avenir" w:eastAsia="Avenir" w:hAnsi="Avenir" w:cs="Avenir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FD1E98"/>
    <w:pPr>
      <w:widowControl w:val="0"/>
      <w:autoSpaceDE w:val="0"/>
      <w:autoSpaceDN w:val="0"/>
    </w:pPr>
    <w:rPr>
      <w:rFonts w:ascii="Avenir-Light" w:eastAsia="Avenir-Light" w:hAnsi="Avenir-Light" w:cs="Avenir-Ligh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D1E98"/>
    <w:rPr>
      <w:rFonts w:ascii="Avenir-Light" w:eastAsia="Avenir-Light" w:hAnsi="Avenir-Light" w:cs="Avenir-Light"/>
      <w:lang w:val="en-US"/>
    </w:rPr>
  </w:style>
  <w:style w:type="paragraph" w:styleId="ListParagraph">
    <w:name w:val="List Paragraph"/>
    <w:basedOn w:val="Normal"/>
    <w:uiPriority w:val="1"/>
    <w:qFormat/>
    <w:rsid w:val="00FD1E98"/>
    <w:pPr>
      <w:widowControl w:val="0"/>
      <w:autoSpaceDE w:val="0"/>
      <w:autoSpaceDN w:val="0"/>
      <w:spacing w:line="288" w:lineRule="exact"/>
      <w:ind w:left="1485" w:hanging="144"/>
    </w:pPr>
    <w:rPr>
      <w:rFonts w:ascii="Avenir-Light" w:eastAsia="Avenir-Light" w:hAnsi="Avenir-Light" w:cs="Avenir-Light"/>
      <w:sz w:val="22"/>
      <w:szCs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D1E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xmsonormal">
    <w:name w:val="xmsonormal"/>
    <w:basedOn w:val="Normal"/>
    <w:rsid w:val="00AE3E4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AE3E45"/>
  </w:style>
  <w:style w:type="paragraph" w:styleId="BalloonText">
    <w:name w:val="Balloon Text"/>
    <w:basedOn w:val="Normal"/>
    <w:link w:val="BalloonTextChar"/>
    <w:uiPriority w:val="99"/>
    <w:semiHidden/>
    <w:unhideWhenUsed/>
    <w:rsid w:val="00DF008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08A"/>
    <w:rPr>
      <w:rFonts w:ascii="Times New Roman" w:hAnsi="Times New Roman" w:cs="Times New Roman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BA7E8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A7E81"/>
    <w:rPr>
      <w:b/>
      <w:bCs/>
    </w:rPr>
  </w:style>
  <w:style w:type="paragraph" w:styleId="NormalWeb">
    <w:name w:val="Normal (Web)"/>
    <w:basedOn w:val="Normal"/>
    <w:uiPriority w:val="99"/>
    <w:unhideWhenUsed/>
    <w:rsid w:val="00BA7E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A23478"/>
    <w:rPr>
      <w:i/>
      <w:iCs/>
    </w:rPr>
  </w:style>
  <w:style w:type="character" w:styleId="Hyperlink">
    <w:name w:val="Hyperlink"/>
    <w:basedOn w:val="DefaultParagraphFont"/>
    <w:uiPriority w:val="99"/>
    <w:unhideWhenUsed/>
    <w:rsid w:val="00F142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_thandekam@sonnyhorizon.co.z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_rtmokoena@sonnyhorizon.co.z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ayiseit.co.za/" TargetMode="External"/><Relationship Id="rId1" Type="http://schemas.openxmlformats.org/officeDocument/2006/relationships/hyperlink" Target="http://www.kayiseit.co.za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omcebo/Library/Group%20Containers/UBF8T346G9.Office/User%20Content.localized/Templates.localized/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LETTERHEAD.dotx</Template>
  <TotalTime>42</TotalTime>
  <Pages>4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Thandeka Mokoena - Mzimba</cp:lastModifiedBy>
  <cp:revision>6</cp:revision>
  <cp:lastPrinted>2022-11-14T09:49:00Z</cp:lastPrinted>
  <dcterms:created xsi:type="dcterms:W3CDTF">2026-04-21T12:29:00Z</dcterms:created>
  <dcterms:modified xsi:type="dcterms:W3CDTF">2026-04-22T11:20:00Z</dcterms:modified>
</cp:coreProperties>
</file>